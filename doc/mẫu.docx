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311"/>
      </w:tblGrid>
      <w:tr w:rsidR="00750BE8" w:rsidRPr="00750BE8" w14:paraId="51E980DF" w14:textId="77777777" w:rsidTr="00750BE8">
        <w:tc>
          <w:tcPr>
            <w:tcW w:w="1705" w:type="dxa"/>
            <w:vAlign w:val="center"/>
          </w:tcPr>
          <w:p w14:paraId="141E75C5" w14:textId="55A1A019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Hlk215247412"/>
            <w:r w:rsidRPr="00750BE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Thành phần</w:t>
            </w:r>
          </w:p>
        </w:tc>
        <w:tc>
          <w:tcPr>
            <w:tcW w:w="7311" w:type="dxa"/>
            <w:vAlign w:val="center"/>
          </w:tcPr>
          <w:p w14:paraId="6F98BF22" w14:textId="3487D326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50BE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Chi tiết</w:t>
            </w:r>
          </w:p>
        </w:tc>
      </w:tr>
      <w:tr w:rsidR="00750BE8" w:rsidRPr="00750BE8" w14:paraId="1D04A78E" w14:textId="77777777" w:rsidTr="00750BE8">
        <w:tc>
          <w:tcPr>
            <w:tcW w:w="1705" w:type="dxa"/>
            <w:vAlign w:val="center"/>
          </w:tcPr>
          <w:p w14:paraId="0601DF3B" w14:textId="59BC1A24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50BE8">
              <w:rPr>
                <w:rFonts w:ascii="Times New Roman" w:hAnsi="Times New Roman" w:cs="Times New Roman"/>
                <w:sz w:val="22"/>
                <w:szCs w:val="22"/>
              </w:rPr>
              <w:t>Use Case</w:t>
            </w:r>
          </w:p>
        </w:tc>
        <w:tc>
          <w:tcPr>
            <w:tcW w:w="7311" w:type="dxa"/>
            <w:vAlign w:val="center"/>
          </w:tcPr>
          <w:p w14:paraId="10DD8359" w14:textId="13F2F6AE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50BE8" w:rsidRPr="00750BE8" w14:paraId="6C5749E4" w14:textId="77777777" w:rsidTr="00750BE8">
        <w:tc>
          <w:tcPr>
            <w:tcW w:w="1705" w:type="dxa"/>
            <w:vAlign w:val="center"/>
          </w:tcPr>
          <w:p w14:paraId="569CAB3B" w14:textId="6225DF2D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50BE8">
              <w:rPr>
                <w:rFonts w:ascii="Times New Roman" w:hAnsi="Times New Roman" w:cs="Times New Roman"/>
                <w:sz w:val="22"/>
                <w:szCs w:val="22"/>
              </w:rPr>
              <w:t>Actor</w:t>
            </w:r>
          </w:p>
        </w:tc>
        <w:tc>
          <w:tcPr>
            <w:tcW w:w="7311" w:type="dxa"/>
            <w:vAlign w:val="center"/>
          </w:tcPr>
          <w:p w14:paraId="5361DC8F" w14:textId="6AEE25E2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50BE8" w:rsidRPr="00750BE8" w14:paraId="08C85A50" w14:textId="77777777" w:rsidTr="00750BE8">
        <w:tc>
          <w:tcPr>
            <w:tcW w:w="1705" w:type="dxa"/>
            <w:vAlign w:val="center"/>
          </w:tcPr>
          <w:p w14:paraId="6BBA97E7" w14:textId="4306F0BE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50BE8">
              <w:rPr>
                <w:rFonts w:ascii="Times New Roman" w:hAnsi="Times New Roman" w:cs="Times New Roman"/>
                <w:sz w:val="22"/>
                <w:szCs w:val="22"/>
              </w:rPr>
              <w:t>Tiền điều kiện</w:t>
            </w:r>
          </w:p>
        </w:tc>
        <w:tc>
          <w:tcPr>
            <w:tcW w:w="7311" w:type="dxa"/>
            <w:vAlign w:val="center"/>
          </w:tcPr>
          <w:p w14:paraId="70625E4B" w14:textId="4D30438A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50BE8" w:rsidRPr="00750BE8" w14:paraId="477A3600" w14:textId="77777777" w:rsidTr="00750BE8">
        <w:tc>
          <w:tcPr>
            <w:tcW w:w="1705" w:type="dxa"/>
            <w:vAlign w:val="center"/>
          </w:tcPr>
          <w:p w14:paraId="093D544E" w14:textId="6C9197D9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50BE8">
              <w:rPr>
                <w:rFonts w:ascii="Times New Roman" w:hAnsi="Times New Roman" w:cs="Times New Roman"/>
                <w:sz w:val="22"/>
                <w:szCs w:val="22"/>
              </w:rPr>
              <w:t>Hậu điều kiện</w:t>
            </w:r>
          </w:p>
        </w:tc>
        <w:tc>
          <w:tcPr>
            <w:tcW w:w="7311" w:type="dxa"/>
            <w:vAlign w:val="center"/>
          </w:tcPr>
          <w:p w14:paraId="10D7F261" w14:textId="4F9BE976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50BE8" w:rsidRPr="00750BE8" w14:paraId="4773DE8A" w14:textId="77777777" w:rsidTr="00750BE8">
        <w:tc>
          <w:tcPr>
            <w:tcW w:w="1705" w:type="dxa"/>
            <w:vAlign w:val="center"/>
          </w:tcPr>
          <w:p w14:paraId="367671C5" w14:textId="1FDB0E1F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50BE8">
              <w:rPr>
                <w:rFonts w:ascii="Times New Roman" w:hAnsi="Times New Roman" w:cs="Times New Roman"/>
                <w:sz w:val="22"/>
                <w:szCs w:val="22"/>
              </w:rPr>
              <w:t>Kịch bản chính</w:t>
            </w:r>
          </w:p>
        </w:tc>
        <w:tc>
          <w:tcPr>
            <w:tcW w:w="7311" w:type="dxa"/>
            <w:vAlign w:val="center"/>
          </w:tcPr>
          <w:p w14:paraId="78F76F40" w14:textId="2B583606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50BE8" w:rsidRPr="00750BE8" w14:paraId="6BD19FA0" w14:textId="77777777" w:rsidTr="00750BE8">
        <w:tc>
          <w:tcPr>
            <w:tcW w:w="1705" w:type="dxa"/>
            <w:vAlign w:val="center"/>
          </w:tcPr>
          <w:p w14:paraId="432D2A60" w14:textId="362708CD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50BE8">
              <w:rPr>
                <w:rFonts w:ascii="Times New Roman" w:hAnsi="Times New Roman" w:cs="Times New Roman"/>
                <w:sz w:val="22"/>
                <w:szCs w:val="22"/>
              </w:rPr>
              <w:t>Ngoại lệ</w:t>
            </w:r>
          </w:p>
        </w:tc>
        <w:tc>
          <w:tcPr>
            <w:tcW w:w="7311" w:type="dxa"/>
            <w:vAlign w:val="center"/>
          </w:tcPr>
          <w:p w14:paraId="36BF8156" w14:textId="721D5C11" w:rsidR="00750BE8" w:rsidRPr="00750BE8" w:rsidRDefault="00750BE8" w:rsidP="00750BE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bookmarkEnd w:id="0"/>
    </w:tbl>
    <w:p w14:paraId="5FD992C2" w14:textId="77777777" w:rsidR="00D72917" w:rsidRPr="00750BE8" w:rsidRDefault="00D72917">
      <w:pPr>
        <w:rPr>
          <w:rFonts w:ascii="Times New Roman" w:hAnsi="Times New Roman" w:cs="Times New Roman"/>
          <w:sz w:val="22"/>
          <w:szCs w:val="22"/>
        </w:rPr>
      </w:pPr>
    </w:p>
    <w:sectPr w:rsidR="00D72917" w:rsidRPr="00750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BC"/>
    <w:rsid w:val="00025CA1"/>
    <w:rsid w:val="0028570D"/>
    <w:rsid w:val="00391588"/>
    <w:rsid w:val="004B0B4F"/>
    <w:rsid w:val="00565024"/>
    <w:rsid w:val="005B58E8"/>
    <w:rsid w:val="0064476F"/>
    <w:rsid w:val="00652351"/>
    <w:rsid w:val="00750BE8"/>
    <w:rsid w:val="007F44F7"/>
    <w:rsid w:val="00985229"/>
    <w:rsid w:val="009C199E"/>
    <w:rsid w:val="009C2EBA"/>
    <w:rsid w:val="00A04FC7"/>
    <w:rsid w:val="00AB1F75"/>
    <w:rsid w:val="00AF1500"/>
    <w:rsid w:val="00B438B7"/>
    <w:rsid w:val="00BE7406"/>
    <w:rsid w:val="00C276D3"/>
    <w:rsid w:val="00C9353D"/>
    <w:rsid w:val="00D45971"/>
    <w:rsid w:val="00D72917"/>
    <w:rsid w:val="00DB2A73"/>
    <w:rsid w:val="00DF05BC"/>
    <w:rsid w:val="00F956CE"/>
    <w:rsid w:val="00FD4958"/>
    <w:rsid w:val="00FE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C44DB"/>
  <w15:chartTrackingRefBased/>
  <w15:docId w15:val="{3671D2D9-5D2D-4BAC-AB45-43432F0B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~WRL1395.tmp</Template>
  <TotalTime>3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Đặng Minh</dc:creator>
  <cp:keywords/>
  <dc:description/>
  <cp:lastModifiedBy>Đức Đặng Minh</cp:lastModifiedBy>
  <cp:revision>3</cp:revision>
  <dcterms:created xsi:type="dcterms:W3CDTF">2025-11-28T11:35:00Z</dcterms:created>
  <dcterms:modified xsi:type="dcterms:W3CDTF">2025-11-28T17:11:00Z</dcterms:modified>
</cp:coreProperties>
</file>